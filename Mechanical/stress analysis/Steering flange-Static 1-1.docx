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3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  <w:gridCol w:w="252"/>
      </w:tblGrid>
      <w:tr w:rsidR="005273D5" w14:paraId="4DE6F74D" w14:textId="77777777" w:rsidTr="00263FC9">
        <w:trPr>
          <w:gridAfter w:val="1"/>
          <w:wAfter w:w="252" w:type="dxa"/>
        </w:trPr>
        <w:tc>
          <w:tcPr>
            <w:tcW w:w="11052" w:type="dxa"/>
          </w:tcPr>
          <w:p w14:paraId="4FCD6960" w14:textId="5E04BD25" w:rsidR="005273D5" w:rsidRPr="00AF1A58" w:rsidRDefault="00021ECE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0" w:name="_Toc125943657"/>
            <w:r>
              <w:rPr>
                <w:rStyle w:val="Strong"/>
              </w:rPr>
              <w:t>Loads and Fixtures</w:t>
            </w:r>
            <w:bookmarkEnd w:id="0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021ECE" w14:paraId="4BE2E773" w14:textId="77777777" w:rsidTr="0021643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6506CF5" w14:textId="11CD32B1" w:rsidR="00021ECE" w:rsidRPr="004E282D" w:rsidRDefault="00021EC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670A7C1" w14:textId="1184B3DB" w:rsidR="00021ECE" w:rsidRPr="004E282D" w:rsidRDefault="00021E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EA21A97" w14:textId="0322E1A5" w:rsidR="00021ECE" w:rsidRPr="004E282D" w:rsidRDefault="00021E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021ECE" w14:paraId="73991533" w14:textId="77777777" w:rsidTr="00D966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5AD60363" w14:textId="18FED818" w:rsidR="00021ECE" w:rsidRPr="00AD5FBA" w:rsidRDefault="00021EC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5F4CDA49" w14:textId="70ECC7E3" w:rsidR="00021ECE" w:rsidRPr="006208CB" w:rsidRDefault="00021EC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6BD513E" wp14:editId="6A01D120">
                        <wp:extent cx="1772285" cy="906145"/>
                        <wp:effectExtent l="0" t="0" r="0" b="825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06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021ECE" w14:paraId="7702395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BC91D99" w14:textId="13DBED15" w:rsidR="00021ECE" w:rsidRPr="00BE6656" w:rsidRDefault="00021ECE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D815E0F" w14:textId="7722FB05" w:rsidR="00021ECE" w:rsidRPr="00154A1A" w:rsidRDefault="00021E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21ECE" w14:paraId="66B1561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FBE3620" w14:textId="3C3FC6A2" w:rsidR="00021ECE" w:rsidRDefault="00021E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F2F5A8B" w14:textId="75B40360" w:rsidR="00021ECE" w:rsidRDefault="00021E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981CCC3" w14:textId="77777777" w:rsidR="00021ECE" w:rsidRPr="004C6DEB" w:rsidRDefault="00021ECE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412FFE4A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52CF46DA" w14:textId="0E934D6F" w:rsidR="003F154A" w:rsidRPr="003F154A" w:rsidRDefault="00021ECE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367C300B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4DE06D0" w14:textId="7644E55F" w:rsidR="003F154A" w:rsidRDefault="00021E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4B84FCE" w14:textId="11B0C794" w:rsidR="003F154A" w:rsidRDefault="00021E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DDA373A" w14:textId="077F8E6D" w:rsidR="003F154A" w:rsidRDefault="00021E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785780D" w14:textId="469ABA4E" w:rsidR="003F154A" w:rsidRDefault="00021E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65B453E" w14:textId="082DDD30" w:rsidR="003F154A" w:rsidRDefault="00021E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1BDF835D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54BEBA3" w14:textId="102B1EA8" w:rsidR="003F154A" w:rsidRDefault="00021E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C9BBDA8" w14:textId="1D3A9741" w:rsidR="003F154A" w:rsidRPr="00EF37BF" w:rsidRDefault="00021E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-2,500.02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DC7B005" w14:textId="169016BF" w:rsidR="003F154A" w:rsidRPr="00EF37BF" w:rsidRDefault="00021E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0.0202789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0B88F6D" w14:textId="5DCFD528" w:rsidR="003F154A" w:rsidRDefault="00021E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-0.0246192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36319BE" w14:textId="6A438F3E" w:rsidR="003F154A" w:rsidRPr="00EF37BF" w:rsidRDefault="00021E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2,500.02</w:t>
                        </w:r>
                      </w:p>
                    </w:tc>
                  </w:tr>
                  <w:tr w:rsidR="00935682" w14:paraId="6D983583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8BF4B7E" w14:textId="6143D81D" w:rsidR="00935682" w:rsidRDefault="00021EC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DC01045" w14:textId="6BC94BCA" w:rsidR="00935682" w:rsidRDefault="00021E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C3CE556" w14:textId="30C54B8B" w:rsidR="00935682" w:rsidRDefault="00021E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736C58B" w14:textId="09313986" w:rsidR="00935682" w:rsidRDefault="00021E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B455344" w14:textId="3CDB32DD" w:rsidR="00935682" w:rsidRDefault="00021EC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349CC51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93B45EF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021ECE" w14:paraId="4C14CE90" w14:textId="77777777" w:rsidTr="004C62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1F6C5A2" w14:textId="3B34B83F" w:rsidR="00021ECE" w:rsidRPr="004E282D" w:rsidRDefault="00021EC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308893B" w14:textId="7151CD0D" w:rsidR="00021ECE" w:rsidRPr="004E282D" w:rsidRDefault="00021E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E5F60E4" w14:textId="7531D677" w:rsidR="00021ECE" w:rsidRPr="004E282D" w:rsidRDefault="00021E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021ECE" w14:paraId="447FEB23" w14:textId="77777777" w:rsidTr="00D056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5454BF1" w14:textId="02A0748E" w:rsidR="00021ECE" w:rsidRPr="00F42DD1" w:rsidRDefault="00021EC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5E7F5063" w14:textId="5EAEF48B" w:rsidR="00021ECE" w:rsidRPr="006208CB" w:rsidRDefault="00021EC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8E87207" wp14:editId="0B076CED">
                        <wp:extent cx="1907540" cy="97472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74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21ECE" w14:paraId="0288593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AB89E3B" w14:textId="59A0343F" w:rsidR="00021ECE" w:rsidRPr="00BE6656" w:rsidRDefault="00021ECE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79B0E82" w14:textId="72014B58" w:rsidR="00021ECE" w:rsidRPr="00B77EA3" w:rsidRDefault="00021E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21ECE" w14:paraId="4BC8A57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3E222B1" w14:textId="6B807369" w:rsidR="00021ECE" w:rsidRDefault="00021E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559A982" w14:textId="39D8714A" w:rsidR="00021ECE" w:rsidRDefault="00021E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021ECE" w14:paraId="2FBD9CB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E15A741" w14:textId="1830CC87" w:rsidR="00021ECE" w:rsidRDefault="00021E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FBE39D6" w14:textId="2323208D" w:rsidR="00021ECE" w:rsidRDefault="00021E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2,500 N</w:t>
                        </w:r>
                      </w:p>
                    </w:tc>
                  </w:tr>
                </w:tbl>
                <w:p w14:paraId="2327AF61" w14:textId="77777777" w:rsidR="00021ECE" w:rsidRDefault="00021EC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A4400FE" w14:textId="175773D0" w:rsidR="005273D5" w:rsidRDefault="005273D5" w:rsidP="000A7C6B">
            <w:pPr>
              <w:rPr>
                <w:rStyle w:val="Strong"/>
              </w:rPr>
            </w:pPr>
          </w:p>
        </w:tc>
      </w:tr>
      <w:tr w:rsidR="005F5B79" w14:paraId="733612E0" w14:textId="77777777" w:rsidTr="00263FC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900"/>
        </w:trPr>
        <w:tc>
          <w:tcPr>
            <w:tcW w:w="1130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91ABD4" w14:textId="36D55DD9" w:rsidR="005F5B79" w:rsidRDefault="00021ECE" w:rsidP="000A7C6B">
            <w:pPr>
              <w:pStyle w:val="Heading1"/>
              <w:outlineLvl w:val="0"/>
            </w:pPr>
            <w:bookmarkStart w:id="1" w:name="_Toc125943662"/>
            <w:r>
              <w:t>Resultant Forces</w:t>
            </w:r>
            <w:bookmarkEnd w:id="1"/>
            <w:r w:rsidR="00263FC9">
              <w:t xml:space="preserve"> :</w:t>
            </w:r>
          </w:p>
          <w:p w14:paraId="1C799BD7" w14:textId="3B6AE9A8" w:rsidR="005F5B79" w:rsidRPr="000B04D4" w:rsidRDefault="00021ECE" w:rsidP="000A7C6B">
            <w:pPr>
              <w:pStyle w:val="Heading2"/>
              <w:outlineLvl w:val="1"/>
            </w:pPr>
            <w:r>
              <w:t>Reaction forces</w:t>
            </w:r>
            <w:r w:rsidR="00263FC9">
              <w:t xml:space="preserve"> :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1D72D13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05C46F3" w14:textId="3134FC73" w:rsidR="005F5B79" w:rsidRDefault="00021ECE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F1A8276" w14:textId="61146F32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70BCCD2" w14:textId="386324F1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ABD885A" w14:textId="35B329BD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424CC65" w14:textId="0A6F3A1F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2C22783" w14:textId="617185FA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CD6D9B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D0F1F0" w14:textId="58C5A37D" w:rsidR="005F5B79" w:rsidRPr="004D2956" w:rsidRDefault="00021EC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2DE5E8D" w14:textId="67FAA8C1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7DE2350" w14:textId="4E8CF489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-2,500.02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FFD709A" w14:textId="355506B6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0.0202789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8D5BB27" w14:textId="681575E6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-0.0246192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79C711" w14:textId="5B2DA781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2,500.02</w:t>
                  </w:r>
                </w:p>
              </w:tc>
            </w:tr>
          </w:tbl>
          <w:p w14:paraId="396A91E7" w14:textId="0712301F" w:rsidR="005F5B79" w:rsidRPr="000B04D4" w:rsidRDefault="00021ECE" w:rsidP="000A7C6B">
            <w:pPr>
              <w:pStyle w:val="Heading2"/>
              <w:outlineLvl w:val="1"/>
            </w:pPr>
            <w:r>
              <w:t>Reaction Moments</w:t>
            </w:r>
            <w:r w:rsidR="00263FC9">
              <w:t xml:space="preserve"> :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30738491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86C17A5" w14:textId="5341F2F4" w:rsidR="005F5B79" w:rsidRDefault="00021ECE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5D3EEC7" w14:textId="0D83FD3C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E7C4054" w14:textId="779C2897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FBCB00E" w14:textId="573F791A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4BAE53F" w14:textId="0527F125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0F98BC2" w14:textId="247A6C08" w:rsidR="005F5B79" w:rsidRDefault="00021EC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2A8B423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AB18883" w14:textId="2412596D" w:rsidR="005F5B79" w:rsidRPr="004D2956" w:rsidRDefault="00021EC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7CF019F" w14:textId="1B96A776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B7E3085" w14:textId="3CCE12BB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18062F" w14:textId="3915CE5C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B1DE77" w14:textId="685ACF96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B04737" w14:textId="078F2947" w:rsidR="005F5B79" w:rsidRPr="004D2956" w:rsidRDefault="00021E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7D139488" w14:textId="77777777" w:rsidR="005F5B79" w:rsidRDefault="005F5B79" w:rsidP="000A7C6B"/>
        </w:tc>
      </w:tr>
      <w:tr w:rsidR="005F5B79" w14:paraId="1BBC8910" w14:textId="77777777" w:rsidTr="00263FC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41"/>
        </w:trPr>
        <w:tc>
          <w:tcPr>
            <w:tcW w:w="1130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7F03BF" w14:textId="4E044EEB" w:rsidR="00C6072D" w:rsidRPr="000B04D4" w:rsidRDefault="00021ECE" w:rsidP="00C6072D">
            <w:pPr>
              <w:pStyle w:val="Heading2"/>
              <w:outlineLvl w:val="1"/>
            </w:pPr>
            <w:bookmarkStart w:id="2" w:name="_Toc243733151"/>
            <w:bookmarkStart w:id="3" w:name="_Toc245020119"/>
            <w:bookmarkStart w:id="4" w:name="_Toc245020151"/>
            <w:r>
              <w:t>Free body forces</w:t>
            </w:r>
            <w:r w:rsidR="00263FC9">
              <w:t xml:space="preserve"> :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4DE2520F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FBFB7A4" w14:textId="721234A7" w:rsidR="00C6072D" w:rsidRDefault="00021ECE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8F4CECA" w14:textId="6F35AC21" w:rsidR="00C6072D" w:rsidRDefault="00021EC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2AE0EC7" w14:textId="31A961D2" w:rsidR="00C6072D" w:rsidRDefault="00021EC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A799148" w14:textId="5E54FF39" w:rsidR="00C6072D" w:rsidRDefault="00021EC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4C73858" w14:textId="693532F5" w:rsidR="00C6072D" w:rsidRDefault="00021EC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9C962DB" w14:textId="50120414" w:rsidR="00C6072D" w:rsidRDefault="00021ECE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34852F84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E72F5DE" w14:textId="3F7ACD33" w:rsidR="00C6072D" w:rsidRPr="004D2956" w:rsidRDefault="00021ECE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4F3F7C" w14:textId="7919638C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433902" w14:textId="4A1A7786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0.047928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EEEE13" w14:textId="7DD01F85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0.103331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301B67" w14:textId="38F0C1F6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0.163004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C9829B7" w14:textId="5E336515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0.198859</w:t>
                  </w:r>
                </w:p>
              </w:tc>
            </w:tr>
          </w:tbl>
          <w:p w14:paraId="747CB337" w14:textId="3FD18B3D" w:rsidR="00C6072D" w:rsidRPr="000B04D4" w:rsidRDefault="00021ECE" w:rsidP="00C6072D">
            <w:pPr>
              <w:pStyle w:val="Heading2"/>
              <w:outlineLvl w:val="1"/>
            </w:pPr>
            <w:r>
              <w:t>Free body moments</w:t>
            </w:r>
            <w:r w:rsidR="00263FC9">
              <w:t xml:space="preserve"> :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733391F2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EF44422" w14:textId="2E2C34B1" w:rsidR="00C6072D" w:rsidRDefault="00021ECE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BE6AFA2" w14:textId="23A9D489" w:rsidR="00C6072D" w:rsidRDefault="00021EC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BECA741" w14:textId="07048519" w:rsidR="00C6072D" w:rsidRDefault="00021EC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0D93471" w14:textId="76DE2FC0" w:rsidR="00C6072D" w:rsidRDefault="00021EC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7BDA5FF" w14:textId="142F3C22" w:rsidR="00C6072D" w:rsidRDefault="00021EC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1960467" w14:textId="389E9C5F" w:rsidR="00C6072D" w:rsidRDefault="00021EC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0BB5E3F0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72E967" w14:textId="70EE36F3" w:rsidR="00C6072D" w:rsidRPr="004D2956" w:rsidRDefault="00021ECE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70D66D" w14:textId="454B4C6F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6DF14C7" w14:textId="5372D397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2CCF76" w14:textId="44DAD0DC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1FD268" w14:textId="7322AC5B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8D7D93D" w14:textId="37E1AA4D" w:rsidR="00C6072D" w:rsidRPr="004D2956" w:rsidRDefault="00021EC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168C343B" w14:textId="12E9C646" w:rsidR="005F5B79" w:rsidRDefault="005F5B79" w:rsidP="000A7C6B"/>
        </w:tc>
      </w:tr>
      <w:bookmarkEnd w:id="2"/>
      <w:bookmarkEnd w:id="3"/>
      <w:bookmarkEnd w:id="4"/>
    </w:tbl>
    <w:p w14:paraId="2AE2E52F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3F0AC55E" w14:textId="77777777" w:rsidTr="00263FC9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</w:tcPr>
          <w:p w14:paraId="42973CF8" w14:textId="327E2F9D" w:rsidR="00EC2432" w:rsidRDefault="00EC2432" w:rsidP="00021ECE"/>
        </w:tc>
      </w:tr>
      <w:tr w:rsidR="00EC2432" w14:paraId="1B91ACB8" w14:textId="77777777" w:rsidTr="00263FC9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</w:tcPr>
          <w:p w14:paraId="625DEFF1" w14:textId="0BF17858" w:rsidR="00EC2432" w:rsidRDefault="00021ECE" w:rsidP="000A7C6B">
            <w:pPr>
              <w:pStyle w:val="Heading1"/>
              <w:outlineLvl w:val="0"/>
            </w:pPr>
            <w:bookmarkStart w:id="5" w:name="_Toc125943664"/>
            <w:bookmarkStart w:id="6" w:name="_Toc243733152"/>
            <w:bookmarkStart w:id="7" w:name="_Toc245020120"/>
            <w:bookmarkStart w:id="8" w:name="_Toc245020152"/>
            <w:r>
              <w:lastRenderedPageBreak/>
              <w:t>Study Results</w:t>
            </w:r>
            <w:bookmarkEnd w:id="5"/>
          </w:p>
          <w:p w14:paraId="08D10A09" w14:textId="4ABDB570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43"/>
              <w:gridCol w:w="2899"/>
              <w:gridCol w:w="2419"/>
              <w:gridCol w:w="2877"/>
            </w:tblGrid>
            <w:tr w:rsidR="00021ECE" w14:paraId="6339DA28" w14:textId="77777777" w:rsidTr="001B0F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5B9AFD" w14:textId="53EB7F4D" w:rsidR="00021ECE" w:rsidRDefault="00021ECE" w:rsidP="00021E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55B082" w14:textId="141E82D5" w:rsidR="00021ECE" w:rsidRDefault="00021ECE" w:rsidP="00021E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961217A" w14:textId="69CDBAD7" w:rsidR="00021ECE" w:rsidRDefault="00021ECE" w:rsidP="00021E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E4E0C48" w14:textId="69C6605B" w:rsidR="00021ECE" w:rsidRDefault="00021ECE" w:rsidP="00021E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21ECE" w14:paraId="3EA55352" w14:textId="77777777" w:rsidTr="001B0F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D730C9E" w14:textId="0547A4AD" w:rsidR="00021ECE" w:rsidRPr="004D2956" w:rsidRDefault="00021ECE" w:rsidP="00021E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1B7EC4F" w14:textId="1A9995CA" w:rsidR="00021ECE" w:rsidRPr="004D2956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EE9BD36" w14:textId="77777777" w:rsidR="00021ECE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1.890e-01N/mm^2 (MPa)</w:t>
                  </w:r>
                </w:p>
                <w:p w14:paraId="07F13D30" w14:textId="680CC23E" w:rsidR="00021ECE" w:rsidRPr="004D2956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26868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55DD756" w14:textId="77777777" w:rsidR="00021ECE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2.419e+01N/mm^2 (MPa)</w:t>
                  </w:r>
                </w:p>
                <w:p w14:paraId="4CC50D8A" w14:textId="6C1AD48F" w:rsidR="00021ECE" w:rsidRPr="004D2956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17132</w:t>
                  </w:r>
                </w:p>
              </w:tc>
            </w:tr>
            <w:tr w:rsidR="00021ECE" w14:paraId="11A9D869" w14:textId="77777777" w:rsidTr="00263FC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4698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7A466E" w14:textId="65D30259" w:rsidR="00021ECE" w:rsidRDefault="00021ECE" w:rsidP="00021E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B0E0A63" wp14:editId="7E228A6E">
                        <wp:extent cx="6858000" cy="2910840"/>
                        <wp:effectExtent l="0" t="0" r="0" b="381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2910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ECDB67" w14:textId="22E83141" w:rsidR="00021ECE" w:rsidRPr="004D2956" w:rsidRDefault="00021ECE" w:rsidP="00021E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Steering flange-Static 1-Stress-Stress1</w:t>
                  </w:r>
                </w:p>
              </w:tc>
            </w:tr>
          </w:tbl>
          <w:p w14:paraId="6AE665B2" w14:textId="3BDFED64" w:rsidR="00021ECE" w:rsidRDefault="00021EC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021ECE" w14:paraId="1C81B5EE" w14:textId="77777777" w:rsidTr="001B0F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1227EB" w14:textId="2A450C5B" w:rsidR="00021ECE" w:rsidRDefault="00021ECE" w:rsidP="00021E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924700" w14:textId="7FD5C665" w:rsidR="00021ECE" w:rsidRDefault="00021ECE" w:rsidP="00021E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BAA2AA" w14:textId="0F1DA00F" w:rsidR="00021ECE" w:rsidRDefault="00021ECE" w:rsidP="00021E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5FF4187" w14:textId="47B89F91" w:rsidR="00021ECE" w:rsidRDefault="00021ECE" w:rsidP="00021E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21ECE" w14:paraId="0F3DB82F" w14:textId="77777777" w:rsidTr="001B0F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72D35CA" w14:textId="5864A496" w:rsidR="00021ECE" w:rsidRPr="004D2956" w:rsidRDefault="00021ECE" w:rsidP="00021E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C75676A" w14:textId="4956EA52" w:rsidR="00021ECE" w:rsidRPr="004D2956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CB5E74A" w14:textId="77777777" w:rsidR="00021ECE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1F0D2FF7" w14:textId="2976D9B3" w:rsidR="00021ECE" w:rsidRPr="004D2956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785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D9698BC" w14:textId="77777777" w:rsidR="00021ECE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4.579e-03mm</w:t>
                  </w:r>
                </w:p>
                <w:p w14:paraId="57F5E421" w14:textId="456E68C5" w:rsidR="00021ECE" w:rsidRPr="004D2956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25194</w:t>
                  </w:r>
                </w:p>
              </w:tc>
            </w:tr>
            <w:tr w:rsidR="00021ECE" w14:paraId="22DCCCA4" w14:textId="77777777" w:rsidTr="001B0FA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CF8FA8" w14:textId="01570DA9" w:rsidR="00021ECE" w:rsidRDefault="00021ECE" w:rsidP="00021E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B3CF3C" wp14:editId="2D1BC272">
                        <wp:extent cx="6858000" cy="2827020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2827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EC6FCCB" w14:textId="0B837C78" w:rsidR="00021ECE" w:rsidRPr="004D2956" w:rsidRDefault="00021ECE" w:rsidP="00021E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Steering flange-Static 1-Displacement-Displacement1</w:t>
                  </w:r>
                </w:p>
              </w:tc>
            </w:tr>
          </w:tbl>
          <w:p w14:paraId="18A2E67A" w14:textId="0BA381B4" w:rsidR="00021ECE" w:rsidRDefault="00021EC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021ECE" w14:paraId="3049DAE9" w14:textId="77777777" w:rsidTr="001B0F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4AE520" w14:textId="2724EE9D" w:rsidR="00021ECE" w:rsidRDefault="00021ECE" w:rsidP="00021ECE">
                  <w:r>
                    <w:lastRenderedPageBreak/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44B592" w14:textId="6CFB9C55" w:rsidR="00021ECE" w:rsidRDefault="00021ECE" w:rsidP="00021E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F67DAD" w14:textId="7B345357" w:rsidR="00021ECE" w:rsidRDefault="00021ECE" w:rsidP="00021E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E40354E" w14:textId="17AD110E" w:rsidR="00021ECE" w:rsidRDefault="00021ECE" w:rsidP="00021E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21ECE" w14:paraId="32FBD363" w14:textId="77777777" w:rsidTr="001B0F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C5FF3F0" w14:textId="2EBDE987" w:rsidR="00021ECE" w:rsidRPr="004D2956" w:rsidRDefault="00021ECE" w:rsidP="00021E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81E091E" w14:textId="1B57E6CA" w:rsidR="00021ECE" w:rsidRPr="004D2956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EACBC2A" w14:textId="77777777" w:rsidR="00021ECE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1.079e-06</w:t>
                  </w:r>
                </w:p>
                <w:p w14:paraId="23508FF4" w14:textId="63BB46D6" w:rsidR="00021ECE" w:rsidRPr="004D2956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2479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8AC46BA" w14:textId="77777777" w:rsidR="00021ECE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9.309e-05</w:t>
                  </w:r>
                </w:p>
                <w:p w14:paraId="64AF4520" w14:textId="642236FE" w:rsidR="00021ECE" w:rsidRPr="004D2956" w:rsidRDefault="00021ECE" w:rsidP="00021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9469</w:t>
                  </w:r>
                </w:p>
              </w:tc>
            </w:tr>
            <w:tr w:rsidR="00021ECE" w14:paraId="6CCAB231" w14:textId="77777777" w:rsidTr="001B0FA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E952FD" w14:textId="0F2E32D4" w:rsidR="00021ECE" w:rsidRDefault="00021ECE" w:rsidP="00021EC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A60B72B" wp14:editId="1D290FD8">
                        <wp:extent cx="6858000" cy="3505200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05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F21551A" w14:textId="12EA1821" w:rsidR="00021ECE" w:rsidRPr="004D2956" w:rsidRDefault="00021ECE" w:rsidP="00021E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Steering flange-Static 1-Strain-Strain1</w:t>
                  </w:r>
                </w:p>
              </w:tc>
            </w:tr>
          </w:tbl>
          <w:p w14:paraId="1AB38CDE" w14:textId="77777777" w:rsidR="00021ECE" w:rsidRPr="000B04D4" w:rsidRDefault="00021ECE" w:rsidP="000A7C6B"/>
          <w:bookmarkEnd w:id="6"/>
          <w:bookmarkEnd w:id="7"/>
          <w:bookmarkEnd w:id="8"/>
          <w:p w14:paraId="37E65D2F" w14:textId="71DF0969" w:rsidR="00EC2432" w:rsidRDefault="00EC2432" w:rsidP="000A7C6B"/>
        </w:tc>
      </w:tr>
    </w:tbl>
    <w:p w14:paraId="3E9BBDC0" w14:textId="77777777" w:rsidR="000B1701" w:rsidRDefault="000B1701" w:rsidP="00263FC9"/>
    <w:sectPr w:rsidR="000B1701" w:rsidSect="00021ECE">
      <w:footerReference w:type="default" r:id="rId12"/>
      <w:footerReference w:type="first" r:id="rId13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3A7FF" w14:textId="77777777" w:rsidR="001B37B5" w:rsidRDefault="001B37B5" w:rsidP="00F25CD7">
      <w:pPr>
        <w:spacing w:after="0" w:line="240" w:lineRule="auto"/>
      </w:pPr>
      <w:r>
        <w:separator/>
      </w:r>
    </w:p>
  </w:endnote>
  <w:endnote w:type="continuationSeparator" w:id="0">
    <w:p w14:paraId="0FD3B938" w14:textId="77777777" w:rsidR="001B37B5" w:rsidRDefault="001B37B5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4AA3F124" w14:textId="77777777" w:rsidTr="003E1AE9">
      <w:tc>
        <w:tcPr>
          <w:tcW w:w="867" w:type="pct"/>
        </w:tcPr>
        <w:p w14:paraId="73F8765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3ED6A2E" wp14:editId="060F3098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DE07638" w14:textId="112D539C" w:rsidR="00DC4D2F" w:rsidRDefault="00021EC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47240601" w14:textId="30D24030" w:rsidR="00DC4D2F" w:rsidRDefault="00021EC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Steering flange</w:t>
          </w:r>
        </w:p>
      </w:tc>
      <w:tc>
        <w:tcPr>
          <w:tcW w:w="0" w:type="auto"/>
          <w:vAlign w:val="bottom"/>
        </w:tcPr>
        <w:p w14:paraId="4C072F07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0E66C481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3162FF1A" w14:textId="77777777" w:rsidTr="00BF0BC4">
      <w:tc>
        <w:tcPr>
          <w:tcW w:w="1908" w:type="dxa"/>
        </w:tcPr>
        <w:p w14:paraId="7724F7D6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FC7EE72" wp14:editId="041339E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6044C467" w14:textId="7AE9DD09" w:rsidR="00DC4D2F" w:rsidRDefault="00021EC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492F8067" w14:textId="1B366605" w:rsidR="00DC4D2F" w:rsidRDefault="00021EC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Steering flange</w:t>
          </w:r>
        </w:p>
      </w:tc>
      <w:tc>
        <w:tcPr>
          <w:tcW w:w="360" w:type="dxa"/>
          <w:vAlign w:val="bottom"/>
        </w:tcPr>
        <w:p w14:paraId="3E5DD938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3DE16668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0A0BA" w14:textId="77777777" w:rsidR="001B37B5" w:rsidRDefault="001B37B5" w:rsidP="00F25CD7">
      <w:pPr>
        <w:spacing w:after="0" w:line="240" w:lineRule="auto"/>
      </w:pPr>
      <w:r>
        <w:separator/>
      </w:r>
    </w:p>
  </w:footnote>
  <w:footnote w:type="continuationSeparator" w:id="0">
    <w:p w14:paraId="66627696" w14:textId="77777777" w:rsidR="001B37B5" w:rsidRDefault="001B37B5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ECE"/>
    <w:rsid w:val="0000137B"/>
    <w:rsid w:val="00010297"/>
    <w:rsid w:val="00011FAA"/>
    <w:rsid w:val="00012697"/>
    <w:rsid w:val="00013AE1"/>
    <w:rsid w:val="0001738E"/>
    <w:rsid w:val="00021EC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37B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3FC9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D8B37"/>
  <w15:docId w15:val="{2DCDC1E0-AF77-4FD4-8A9E-50FBE4F3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dos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3</TotalTime>
  <Pages>3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Mahmoud Ayman</dc:creator>
  <cp:lastModifiedBy>Abd-Elrhman Omar Abd-Elhalem Abd-Elhafez Sallam 1806923</cp:lastModifiedBy>
  <cp:revision>2</cp:revision>
  <dcterms:created xsi:type="dcterms:W3CDTF">2023-01-30T02:00:00Z</dcterms:created>
  <dcterms:modified xsi:type="dcterms:W3CDTF">2023-01-31T13:41:00Z</dcterms:modified>
</cp:coreProperties>
</file>