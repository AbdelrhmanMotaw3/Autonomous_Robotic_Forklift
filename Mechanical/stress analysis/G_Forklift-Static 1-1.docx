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565659A" w14:textId="77777777" w:rsidTr="00100473">
        <w:tc>
          <w:tcPr>
            <w:tcW w:w="11052" w:type="dxa"/>
          </w:tcPr>
          <w:p w14:paraId="75896376" w14:textId="0E994444" w:rsidR="005273D5" w:rsidRPr="00AF1A58" w:rsidRDefault="00BA7E06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0" w:name="_Toc125980178"/>
            <w:r>
              <w:rPr>
                <w:rStyle w:val="Strong"/>
              </w:rPr>
              <w:t>Loads and Fixtures</w:t>
            </w:r>
            <w:bookmarkEnd w:id="0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BA7E06" w14:paraId="5A92EEAA" w14:textId="77777777" w:rsidTr="00A51B8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2B9A94B" w14:textId="52593BF5" w:rsidR="00BA7E06" w:rsidRPr="004E282D" w:rsidRDefault="00BA7E0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7A06CCD" w14:textId="68DBA8B8" w:rsidR="00BA7E06" w:rsidRPr="004E282D" w:rsidRDefault="00BA7E0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0BFD675" w14:textId="54B2BD53" w:rsidR="00BA7E06" w:rsidRPr="004E282D" w:rsidRDefault="00BA7E0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BA7E06" w14:paraId="45F9C5A9" w14:textId="77777777" w:rsidTr="00BA7E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51DAE2E2" w14:textId="301A294A" w:rsidR="00BA7E06" w:rsidRPr="00AD5FBA" w:rsidRDefault="00BA7E0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553ED1A4" w14:textId="0E2558F6" w:rsidR="00BA7E06" w:rsidRPr="006208CB" w:rsidRDefault="00BA7E0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9D27D14" wp14:editId="266D77FD">
                        <wp:extent cx="1772285" cy="109410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4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A7E06" w14:paraId="482DA77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C77C818" w14:textId="45DF1C88" w:rsidR="00BA7E06" w:rsidRPr="00BE6656" w:rsidRDefault="00BA7E06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A444592" w14:textId="1B5676FC" w:rsidR="00BA7E06" w:rsidRPr="00154A1A" w:rsidRDefault="00BA7E0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BA7E06" w14:paraId="2FE0B0A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10D426A" w14:textId="59E6EDD5" w:rsidR="00BA7E06" w:rsidRDefault="00BA7E0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B99DA0" w14:textId="0B3EF06E" w:rsidR="00BA7E06" w:rsidRDefault="00BA7E0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E1DBD74" w14:textId="77777777" w:rsidR="00BA7E06" w:rsidRPr="004C6DEB" w:rsidRDefault="00BA7E06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BA7E06" w14:paraId="425AC5F4" w14:textId="77777777" w:rsidTr="00CA51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097D2AA" w14:textId="24DEE247" w:rsidR="00BA7E06" w:rsidRPr="003F154A" w:rsidRDefault="00BA7E06" w:rsidP="00CA51BD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A7E06" w14:paraId="4F0E1A69" w14:textId="77777777" w:rsidTr="00CA51BD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79A47E" w14:textId="07BCB116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4A83C6E" w14:textId="414EA13F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5232CD0" w14:textId="35B9E684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17B1422" w14:textId="55591FC3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9C03DC3" w14:textId="27FAA5C1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BA7E06" w14:paraId="296947DE" w14:textId="77777777" w:rsidTr="00CA51BD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180D4D" w14:textId="36892834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4C3370A" w14:textId="5A778664" w:rsidR="00BA7E06" w:rsidRPr="00EF37BF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-1,037.72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233C0C" w14:textId="7D1E1AE4" w:rsidR="00BA7E06" w:rsidRPr="00EF37BF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-1,124.9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2C361CB" w14:textId="4745415A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150.995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C8B5C86" w14:textId="529AE16A" w:rsidR="00BA7E06" w:rsidRPr="00EF37BF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1,537.87</w:t>
                        </w:r>
                      </w:p>
                    </w:tc>
                  </w:tr>
                  <w:tr w:rsidR="00BA7E06" w14:paraId="6F35450C" w14:textId="77777777" w:rsidTr="00CA51BD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6F6C931" w14:textId="46D81B1F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49149D3" w14:textId="366B93C1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4C9E224" w14:textId="06FA929F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FF56BA6" w14:textId="46E90092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52FA0B6" w14:textId="1AC688A3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1e-33</w:t>
                        </w:r>
                      </w:p>
                    </w:tc>
                  </w:tr>
                </w:tbl>
                <w:p w14:paraId="69A6E2E1" w14:textId="77777777" w:rsidR="00BA7E06" w:rsidRDefault="00BA7E06" w:rsidP="00CA51BD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BA7E06" w14:paraId="10EDAE70" w14:textId="77777777" w:rsidTr="00BA7E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52E0F128" w14:textId="09C3EA74" w:rsidR="00BA7E06" w:rsidRPr="00AD5FBA" w:rsidRDefault="00BA7E06" w:rsidP="00CA51BD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1A90769B" w14:textId="2D32F951" w:rsidR="00BA7E06" w:rsidRPr="006208CB" w:rsidRDefault="00BA7E06" w:rsidP="00CA51BD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7935173" wp14:editId="36CE5E1E">
                        <wp:extent cx="1772285" cy="109410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4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A7E06" w14:paraId="220E7D18" w14:textId="77777777" w:rsidTr="00CA51B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322E171" w14:textId="080834F1" w:rsidR="00BA7E06" w:rsidRPr="00BE6656" w:rsidRDefault="00BA7E06" w:rsidP="00CA51BD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2F6A51" w14:textId="3DE3AD3C" w:rsidR="00BA7E06" w:rsidRPr="00154A1A" w:rsidRDefault="00BA7E06" w:rsidP="00CA51B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BA7E06" w14:paraId="4A528237" w14:textId="77777777" w:rsidTr="00CA51B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2D1A7A7" w14:textId="5A5A55DD" w:rsidR="00BA7E06" w:rsidRDefault="00BA7E06" w:rsidP="00CA51BD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196C09" w14:textId="569CEFFA" w:rsidR="00BA7E06" w:rsidRDefault="00BA7E06" w:rsidP="00CA51B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0E1C921" w14:textId="77777777" w:rsidR="00BA7E06" w:rsidRPr="004C6DEB" w:rsidRDefault="00BA7E06" w:rsidP="00CA51BD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BA7E06" w14:paraId="38EBE009" w14:textId="77777777" w:rsidTr="00CA51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DBEC17D" w14:textId="240BCFA7" w:rsidR="00BA7E06" w:rsidRPr="003F154A" w:rsidRDefault="00BA7E06" w:rsidP="00CA51BD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A7E06" w14:paraId="4BBD5F11" w14:textId="77777777" w:rsidTr="00CA51BD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A11A19D" w14:textId="0B5E095F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171EFA1" w14:textId="02E72B7C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B02ED66" w14:textId="20B019E4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A5A29E8" w14:textId="47B41C01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006B0E6" w14:textId="039EF2B1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BA7E06" w14:paraId="7868FB2D" w14:textId="77777777" w:rsidTr="00CA51BD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AF4DE3A" w14:textId="078A6FA9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FE22BF" w14:textId="4350FA20" w:rsidR="00BA7E06" w:rsidRPr="00EF37BF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1,037.72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87E4C2" w14:textId="0CD67209" w:rsidR="00BA7E06" w:rsidRPr="00EF37BF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3,124.89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5FCB7B" w14:textId="71713B79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-150.995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40E01D5" w14:textId="3FA3CDE6" w:rsidR="00BA7E06" w:rsidRPr="00EF37BF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3,296.15</w:t>
                        </w:r>
                      </w:p>
                    </w:tc>
                  </w:tr>
                  <w:tr w:rsidR="00BA7E06" w14:paraId="4DAEF6D0" w14:textId="77777777" w:rsidTr="00CA51BD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E78F364" w14:textId="64EA609D" w:rsidR="00BA7E06" w:rsidRDefault="00BA7E06" w:rsidP="00CA51B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11E41E2" w14:textId="14986735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D24CFF" w14:textId="19E18CED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E0C0EE" w14:textId="2003816D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F5652B0" w14:textId="0A1EB8B7" w:rsidR="00BA7E06" w:rsidRDefault="00BA7E06" w:rsidP="00CA51B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1e-33</w:t>
                        </w:r>
                      </w:p>
                    </w:tc>
                  </w:tr>
                </w:tbl>
                <w:p w14:paraId="4C3F7156" w14:textId="77777777" w:rsidR="00BA7E06" w:rsidRDefault="00BA7E06" w:rsidP="00CA51BD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6276124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BA7E06" w14:paraId="69677BEA" w14:textId="77777777" w:rsidTr="00BF4F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FC66E34" w14:textId="742F14F1" w:rsidR="00BA7E06" w:rsidRPr="004E282D" w:rsidRDefault="00BA7E0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A7EAFB6" w14:textId="2A2D074E" w:rsidR="00BA7E06" w:rsidRPr="004E282D" w:rsidRDefault="00BA7E0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103C9F4" w14:textId="2847BBD4" w:rsidR="00BA7E06" w:rsidRPr="004E282D" w:rsidRDefault="00BA7E0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BA7E06" w14:paraId="52CA5B8A" w14:textId="77777777" w:rsidTr="00C87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209BDE3" w14:textId="319A1A5D" w:rsidR="00BA7E06" w:rsidRPr="00F42DD1" w:rsidRDefault="00BA7E0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AC68D4D" w14:textId="1DE43698" w:rsidR="00BA7E06" w:rsidRPr="006208CB" w:rsidRDefault="00BA7E0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70F176B" wp14:editId="7528C8BE">
                        <wp:extent cx="1907540" cy="1177290"/>
                        <wp:effectExtent l="0" t="0" r="0" b="381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7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A7E06" w14:paraId="7401B56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E454C13" w14:textId="70764F13" w:rsidR="00BA7E06" w:rsidRPr="00BE6656" w:rsidRDefault="00BA7E06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38442C1" w14:textId="05C48630" w:rsidR="00BA7E06" w:rsidRPr="00B77EA3" w:rsidRDefault="00BA7E0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BA7E06" w14:paraId="4900E62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2D501C" w14:textId="428B42F6" w:rsidR="00BA7E06" w:rsidRDefault="00BA7E0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7671797" w14:textId="73949F72" w:rsidR="00BA7E06" w:rsidRDefault="00BA7E0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BA7E06" w14:paraId="73CD4E7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F91B973" w14:textId="26475930" w:rsidR="00BA7E06" w:rsidRDefault="00BA7E0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845568" w14:textId="1A353DF6" w:rsidR="00BA7E06" w:rsidRDefault="00BA7E0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2,000 N</w:t>
                        </w:r>
                      </w:p>
                    </w:tc>
                  </w:tr>
                </w:tbl>
                <w:p w14:paraId="06930F9B" w14:textId="77777777" w:rsidR="00BA7E06" w:rsidRDefault="00BA7E0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1A1C092" w14:textId="546D181E" w:rsidR="005273D5" w:rsidRDefault="005273D5" w:rsidP="000A7C6B">
            <w:pPr>
              <w:rPr>
                <w:rStyle w:val="Strong"/>
              </w:rPr>
            </w:pPr>
          </w:p>
        </w:tc>
      </w:tr>
    </w:tbl>
    <w:p w14:paraId="3DF78024" w14:textId="77777777" w:rsidR="00132707" w:rsidRDefault="00132707" w:rsidP="00132707"/>
    <w:p w14:paraId="72CE959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500F9E9E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A4E0BDC" w14:textId="5F3A53E0" w:rsidR="005F5B79" w:rsidRDefault="00BA7E06" w:rsidP="000A7C6B">
            <w:pPr>
              <w:pStyle w:val="Heading1"/>
              <w:outlineLvl w:val="0"/>
            </w:pPr>
            <w:bookmarkStart w:id="1" w:name="_Toc125980183"/>
            <w:r>
              <w:lastRenderedPageBreak/>
              <w:t>Resultant Forces</w:t>
            </w:r>
            <w:bookmarkEnd w:id="1"/>
          </w:p>
          <w:p w14:paraId="1F29EBBD" w14:textId="2297FA9E" w:rsidR="005F5B79" w:rsidRPr="000B04D4" w:rsidRDefault="00BA7E06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56D46B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6456C08" w14:textId="41BB3F57" w:rsidR="005F5B79" w:rsidRDefault="00BA7E06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4E357D" w14:textId="44E524B0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366DA4B" w14:textId="18D313A2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D15FEF" w14:textId="02ABA35E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5A5B39" w14:textId="16628C00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6A55DF" w14:textId="0058205D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87B31C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3FD517" w14:textId="4779B729" w:rsidR="005F5B79" w:rsidRPr="004D2956" w:rsidRDefault="00BA7E0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7DECD1D" w14:textId="25BD4277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6FB1D1" w14:textId="74A4E9DE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0.00100279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05886D" w14:textId="0DA6F96F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2,000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4F8DD8" w14:textId="5DA1A38E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-0.000567675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0185EA" w14:textId="4FDE4F53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2,000</w:t>
                  </w:r>
                </w:p>
              </w:tc>
            </w:tr>
          </w:tbl>
          <w:p w14:paraId="793296D5" w14:textId="7B457A42" w:rsidR="005F5B79" w:rsidRPr="000B04D4" w:rsidRDefault="00BA7E06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B4179E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4D151E8" w14:textId="73B00AE2" w:rsidR="005F5B79" w:rsidRDefault="00BA7E06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D3FF3BF" w14:textId="5F479DC2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9769E48" w14:textId="55798DA4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6A31D55" w14:textId="7F1AB4A1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A8EBF1" w14:textId="68F04D58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D7060E0" w14:textId="7C12CE81" w:rsidR="005F5B79" w:rsidRDefault="00BA7E0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592541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EE1E3B" w14:textId="439E88C5" w:rsidR="005F5B79" w:rsidRPr="004D2956" w:rsidRDefault="00BA7E0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F0AA7AF" w14:textId="597C1409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CFADEF" w14:textId="333BC151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5056A2" w14:textId="3E908C7C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185027" w14:textId="65D41A09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C7D710" w14:textId="7889207F" w:rsidR="005F5B79" w:rsidRPr="004D2956" w:rsidRDefault="00BA7E0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29AF95B9" w14:textId="77777777" w:rsidR="005F5B79" w:rsidRDefault="005F5B79" w:rsidP="000A7C6B"/>
        </w:tc>
      </w:tr>
      <w:tr w:rsidR="005F5B79" w14:paraId="082416CE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244E706" w14:textId="783F5773" w:rsidR="00C6072D" w:rsidRPr="000B04D4" w:rsidRDefault="00BA7E06" w:rsidP="00C6072D">
            <w:pPr>
              <w:pStyle w:val="Heading2"/>
              <w:outlineLvl w:val="1"/>
            </w:pPr>
            <w:bookmarkStart w:id="2" w:name="_Toc243733151"/>
            <w:bookmarkStart w:id="3" w:name="_Toc245020119"/>
            <w:bookmarkStart w:id="4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F1AAC13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85F7991" w14:textId="098CB9FF" w:rsidR="00C6072D" w:rsidRDefault="00BA7E06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1C785D8" w14:textId="40811A57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E669BF8" w14:textId="6A67CB18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17A2D2C" w14:textId="63DC70B3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723ADAE" w14:textId="0EFFBE2C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ECAA4A2" w14:textId="1743D3B7" w:rsidR="00C6072D" w:rsidRDefault="00BA7E06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E58FF28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482AD8" w14:textId="76C8349D" w:rsidR="00C6072D" w:rsidRPr="004D2956" w:rsidRDefault="00BA7E0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A0876B" w14:textId="33DC494F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7803BC" w14:textId="2AE735FB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9.15557e-05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344AC5" w14:textId="1ADC675C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0.00306702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252AA0" w14:textId="042F54C3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0.000122071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E12BC5" w14:textId="201DCBD4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0.00307081</w:t>
                  </w:r>
                </w:p>
              </w:tc>
            </w:tr>
          </w:tbl>
          <w:p w14:paraId="07416C2A" w14:textId="42C48721" w:rsidR="00C6072D" w:rsidRPr="000B04D4" w:rsidRDefault="00BA7E06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15B52C8D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3DF376F" w14:textId="53A6FEB4" w:rsidR="00C6072D" w:rsidRDefault="00BA7E06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55E95A8" w14:textId="73420281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8A04372" w14:textId="05360DBA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483818" w14:textId="23EC929E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9CB5BB" w14:textId="61CF3746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EF48593" w14:textId="653B4B94" w:rsidR="00C6072D" w:rsidRDefault="00BA7E0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50ACD827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7AD006" w14:textId="48860EBD" w:rsidR="00C6072D" w:rsidRPr="004D2956" w:rsidRDefault="00BA7E0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8B55DE" w14:textId="4666F55D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69D767" w14:textId="05B95989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-6.11526e-08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795545" w14:textId="45C17C55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3.93861e-09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C92383" w14:textId="65885138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-2.36145e-07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6444B5" w14:textId="2ECF5C1C" w:rsidR="00C6072D" w:rsidRPr="004D2956" w:rsidRDefault="00BA7E0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2.43966e-07</w:t>
                  </w:r>
                </w:p>
              </w:tc>
            </w:tr>
          </w:tbl>
          <w:p w14:paraId="1B8994F4" w14:textId="57B19ED2" w:rsidR="005F5B79" w:rsidRDefault="005F5B79" w:rsidP="000A7C6B"/>
        </w:tc>
      </w:tr>
      <w:bookmarkEnd w:id="2"/>
      <w:bookmarkEnd w:id="3"/>
      <w:bookmarkEnd w:id="4"/>
    </w:tbl>
    <w:p w14:paraId="6B8B9F38" w14:textId="77777777" w:rsidR="00EC2432" w:rsidRDefault="00EC2432" w:rsidP="00EC2432"/>
    <w:p w14:paraId="454BBF89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67CCC8F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5FFCA62" w14:textId="56561E1B" w:rsidR="00EC2432" w:rsidRDefault="00BA7E06" w:rsidP="000A7C6B">
            <w:pPr>
              <w:pStyle w:val="Heading1"/>
              <w:outlineLvl w:val="0"/>
            </w:pPr>
            <w:bookmarkStart w:id="5" w:name="_Toc125980185"/>
            <w:bookmarkStart w:id="6" w:name="_Toc243733152"/>
            <w:bookmarkStart w:id="7" w:name="_Toc245020120"/>
            <w:bookmarkStart w:id="8" w:name="_Toc245020152"/>
            <w:r>
              <w:lastRenderedPageBreak/>
              <w:t>Study Results</w:t>
            </w:r>
            <w:bookmarkEnd w:id="5"/>
          </w:p>
          <w:p w14:paraId="6A08C701" w14:textId="638DBED1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BA7E06" w14:paraId="4F0DD406" w14:textId="77777777" w:rsidTr="00CA51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9BDD5E" w14:textId="4F40E578" w:rsidR="00BA7E06" w:rsidRDefault="00BA7E06" w:rsidP="00BA7E0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884619" w14:textId="051C3736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F61CF3" w14:textId="663DB283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EC17763" w14:textId="6CFA911C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A7E06" w:rsidRPr="00BA7E06" w14:paraId="32422A29" w14:textId="77777777" w:rsidTr="00CA51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8BD9D2" w14:textId="35D22E33" w:rsidR="00BA7E06" w:rsidRPr="004D2956" w:rsidRDefault="00BA7E06" w:rsidP="00BA7E0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303FDA" w14:textId="395FCCCD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CD5A59" w14:textId="77777777" w:rsidR="00BA7E06" w:rsidRP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de-DE"/>
                    </w:rPr>
                  </w:pPr>
                  <w:r w:rsidRPr="00BA7E06">
                    <w:rPr>
                      <w:sz w:val="20"/>
                      <w:szCs w:val="20"/>
                      <w:lang w:val="de-DE"/>
                    </w:rPr>
                    <w:t>4.263e-10N/mm^2 (MPa)</w:t>
                  </w:r>
                </w:p>
                <w:p w14:paraId="060E83FD" w14:textId="0D0FD2E4" w:rsidR="00BA7E06" w:rsidRP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de-DE"/>
                    </w:rPr>
                  </w:pPr>
                  <w:r w:rsidRPr="00BA7E06">
                    <w:rPr>
                      <w:sz w:val="20"/>
                      <w:szCs w:val="20"/>
                      <w:lang w:val="de-DE"/>
                    </w:rPr>
                    <w:t>Node: 18234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A31D18" w14:textId="77777777" w:rsidR="00BA7E06" w:rsidRP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de-DE"/>
                    </w:rPr>
                  </w:pPr>
                  <w:r w:rsidRPr="00BA7E06">
                    <w:rPr>
                      <w:sz w:val="20"/>
                      <w:szCs w:val="20"/>
                      <w:lang w:val="de-DE"/>
                    </w:rPr>
                    <w:t>1.767e+02N/mm^2 (MPa)</w:t>
                  </w:r>
                </w:p>
                <w:p w14:paraId="75EA22B3" w14:textId="61A00958" w:rsidR="00BA7E06" w:rsidRP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de-DE"/>
                    </w:rPr>
                  </w:pPr>
                  <w:r w:rsidRPr="00BA7E06">
                    <w:rPr>
                      <w:sz w:val="20"/>
                      <w:szCs w:val="20"/>
                      <w:lang w:val="de-DE"/>
                    </w:rPr>
                    <w:t>Node: 4372</w:t>
                  </w:r>
                </w:p>
              </w:tc>
            </w:tr>
            <w:tr w:rsidR="00BA7E06" w14:paraId="65C33138" w14:textId="77777777" w:rsidTr="00CA51B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58278F" w14:textId="248B82B4" w:rsidR="00BA7E06" w:rsidRDefault="00BA7E06" w:rsidP="00BA7E0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220358" wp14:editId="1864CC29">
                        <wp:extent cx="6646545" cy="3325495"/>
                        <wp:effectExtent l="0" t="0" r="1905" b="825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325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F2696C" w14:textId="05DA2E9F" w:rsidR="00BA7E06" w:rsidRPr="004D2956" w:rsidRDefault="00BA7E06" w:rsidP="00BA7E0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G_Forklift-Static 1-Stress-Stress1</w:t>
                  </w:r>
                </w:p>
              </w:tc>
            </w:tr>
          </w:tbl>
          <w:p w14:paraId="4FDE3AFB" w14:textId="0C441B25" w:rsidR="00BA7E06" w:rsidRDefault="00BA7E0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28"/>
              <w:gridCol w:w="2240"/>
              <w:gridCol w:w="2167"/>
            </w:tblGrid>
            <w:tr w:rsidR="00BA7E06" w14:paraId="5630F1AE" w14:textId="77777777" w:rsidTr="00CA51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948AAA" w14:textId="643E4116" w:rsidR="00BA7E06" w:rsidRDefault="00BA7E06" w:rsidP="00BA7E0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987E96" w14:textId="0104246F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3D30CF" w14:textId="03828EF7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D8659D3" w14:textId="72009EDF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A7E06" w14:paraId="4F48A534" w14:textId="77777777" w:rsidTr="00CA51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B48E22" w14:textId="3380D025" w:rsidR="00BA7E06" w:rsidRPr="004D2956" w:rsidRDefault="00BA7E06" w:rsidP="00BA7E0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BD73BC" w14:textId="6574BCF5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BF1900" w14:textId="77777777" w:rsid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020DD4C8" w14:textId="0A2EF609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9165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82F143" w14:textId="77777777" w:rsid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2.783e+00mm</w:t>
                  </w:r>
                </w:p>
                <w:p w14:paraId="67A8BC31" w14:textId="3D6E90A6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6660</w:t>
                  </w:r>
                </w:p>
              </w:tc>
            </w:tr>
            <w:tr w:rsidR="00BA7E06" w14:paraId="4EC2374C" w14:textId="77777777" w:rsidTr="00CA51B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F6A0F8" w14:textId="2BDEF6A9" w:rsidR="00BA7E06" w:rsidRDefault="00BA7E06" w:rsidP="00BA7E0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A98E3C" wp14:editId="2365C572">
                        <wp:extent cx="6646545" cy="3325495"/>
                        <wp:effectExtent l="0" t="0" r="1905" b="825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325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8A2536" w14:textId="49EC6748" w:rsidR="00BA7E06" w:rsidRPr="004D2956" w:rsidRDefault="00BA7E06" w:rsidP="00BA7E0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G_Forklift-Static 1-Displacement-Displacement1</w:t>
                  </w:r>
                </w:p>
              </w:tc>
            </w:tr>
          </w:tbl>
          <w:p w14:paraId="2BD22034" w14:textId="0BD03EAC" w:rsidR="00BA7E06" w:rsidRDefault="00BA7E0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BA7E06" w14:paraId="5B172734" w14:textId="77777777" w:rsidTr="00CA51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AA6C3C" w14:textId="6385DD12" w:rsidR="00BA7E06" w:rsidRDefault="00BA7E06" w:rsidP="00BA7E0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071429" w14:textId="1BFD42B2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9D44FC" w14:textId="026F460A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D6C3417" w14:textId="534DB290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A7E06" w14:paraId="3D44EE85" w14:textId="77777777" w:rsidTr="00CA51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247CF5B" w14:textId="27139FA9" w:rsidR="00BA7E06" w:rsidRPr="004D2956" w:rsidRDefault="00BA7E06" w:rsidP="00BA7E0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EAAB41" w14:textId="6CB81320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4A3938A" w14:textId="77777777" w:rsid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1.353e-15</w:t>
                  </w:r>
                </w:p>
                <w:p w14:paraId="40B8A43F" w14:textId="525FFC89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8967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1BE8E2D" w14:textId="77777777" w:rsid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5.140e-04</w:t>
                  </w:r>
                </w:p>
                <w:p w14:paraId="0681D13E" w14:textId="566103C7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4053</w:t>
                  </w:r>
                </w:p>
              </w:tc>
            </w:tr>
            <w:tr w:rsidR="00BA7E06" w14:paraId="2C208C22" w14:textId="77777777" w:rsidTr="00CA51B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F4A99" w14:textId="78FF4FC5" w:rsidR="00BA7E06" w:rsidRDefault="00BA7E06" w:rsidP="00BA7E0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A4292E" wp14:editId="4041A7DF">
                        <wp:extent cx="6646545" cy="3325495"/>
                        <wp:effectExtent l="0" t="0" r="1905" b="825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325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5D80BC" w14:textId="5F809DA1" w:rsidR="00BA7E06" w:rsidRPr="004D2956" w:rsidRDefault="00BA7E06" w:rsidP="00BA7E0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G_Forklift-Static 1-Strain-Strain1</w:t>
                  </w:r>
                </w:p>
              </w:tc>
            </w:tr>
          </w:tbl>
          <w:p w14:paraId="4F01062E" w14:textId="77ACB40A" w:rsidR="00BA7E06" w:rsidRDefault="00BA7E0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336"/>
              <w:gridCol w:w="2240"/>
              <w:gridCol w:w="2158"/>
            </w:tblGrid>
            <w:tr w:rsidR="00BA7E06" w14:paraId="657C51E5" w14:textId="77777777" w:rsidTr="00CA51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FF29D0" w14:textId="0C5F6774" w:rsidR="00BA7E06" w:rsidRDefault="00BA7E06" w:rsidP="00BA7E0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F3EE4B" w14:textId="6959F3A2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09BC5E" w14:textId="67CF5E72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28C2535" w14:textId="23F78128" w:rsidR="00BA7E06" w:rsidRDefault="00BA7E06" w:rsidP="00BA7E0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A7E06" w14:paraId="4A0F44FF" w14:textId="77777777" w:rsidTr="00CA51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D5EB0C1" w14:textId="703F1597" w:rsidR="00BA7E06" w:rsidRPr="004D2956" w:rsidRDefault="00BA7E06" w:rsidP="00BA7E0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4AFD1E6" w14:textId="1F50F23C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DC00B9" w14:textId="77777777" w:rsid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1.557e+00</w:t>
                  </w:r>
                </w:p>
                <w:p w14:paraId="48145313" w14:textId="0114A0E9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4372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7F7BDA" w14:textId="77777777" w:rsidR="00BA7E0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6.450e+11</w:t>
                  </w:r>
                </w:p>
                <w:p w14:paraId="4EC3D6AB" w14:textId="1CBF0EEA" w:rsidR="00BA7E06" w:rsidRPr="004D2956" w:rsidRDefault="00BA7E06" w:rsidP="00BA7E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18234</w:t>
                  </w:r>
                </w:p>
              </w:tc>
            </w:tr>
            <w:tr w:rsidR="00BA7E06" w14:paraId="11D206B0" w14:textId="77777777" w:rsidTr="00CA51B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D6D389" w14:textId="323707C7" w:rsidR="00BA7E06" w:rsidRDefault="00BA7E06" w:rsidP="00BA7E0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4322BE6" wp14:editId="0483CE1C">
                        <wp:extent cx="6646545" cy="3325495"/>
                        <wp:effectExtent l="0" t="0" r="1905" b="825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325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7E1400" w14:textId="00077367" w:rsidR="00BA7E06" w:rsidRPr="004D2956" w:rsidRDefault="00BA7E06" w:rsidP="00BA7E0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G_Forklift-Static 1-Factor of Safety-Factor of Safety1</w:t>
                  </w:r>
                </w:p>
              </w:tc>
            </w:tr>
          </w:tbl>
          <w:p w14:paraId="3783CC9C" w14:textId="77777777" w:rsidR="00BA7E06" w:rsidRPr="000B04D4" w:rsidRDefault="00BA7E06" w:rsidP="000A7C6B"/>
          <w:bookmarkEnd w:id="6"/>
          <w:bookmarkEnd w:id="7"/>
          <w:bookmarkEnd w:id="8"/>
          <w:p w14:paraId="33C6AC4D" w14:textId="53B62F79" w:rsidR="00EC2432" w:rsidRDefault="00EC2432" w:rsidP="000A7C6B"/>
        </w:tc>
      </w:tr>
    </w:tbl>
    <w:p w14:paraId="0089B73E" w14:textId="46249C4B" w:rsidR="00AC3438" w:rsidRDefault="00AC3438" w:rsidP="00100473"/>
    <w:sectPr w:rsidR="00AC3438" w:rsidSect="00BA7E06">
      <w:footerReference w:type="default" r:id="rId14"/>
      <w:footerReference w:type="first" r:id="rId15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AF2C9" w14:textId="77777777" w:rsidR="003914A7" w:rsidRDefault="003914A7" w:rsidP="00F25CD7">
      <w:pPr>
        <w:spacing w:after="0" w:line="240" w:lineRule="auto"/>
      </w:pPr>
      <w:r>
        <w:separator/>
      </w:r>
    </w:p>
  </w:endnote>
  <w:endnote w:type="continuationSeparator" w:id="0">
    <w:p w14:paraId="5E244124" w14:textId="77777777" w:rsidR="003914A7" w:rsidRDefault="003914A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14:paraId="6F76441A" w14:textId="77777777" w:rsidTr="003E1AE9">
      <w:tc>
        <w:tcPr>
          <w:tcW w:w="867" w:type="pct"/>
        </w:tcPr>
        <w:p w14:paraId="03F487ED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817F0B3" wp14:editId="3979D51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70F3E00" w14:textId="4CBC7B0F" w:rsidR="00DC4D2F" w:rsidRDefault="00BA7E06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ECA7AF6" w14:textId="5B0F79CB" w:rsidR="00DC4D2F" w:rsidRDefault="00BA7E06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G_Forklift</w:t>
          </w:r>
          <w:proofErr w:type="spellEnd"/>
        </w:p>
      </w:tc>
      <w:tc>
        <w:tcPr>
          <w:tcW w:w="0" w:type="auto"/>
          <w:vAlign w:val="bottom"/>
        </w:tcPr>
        <w:p w14:paraId="38DC1DF6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271F7C34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4F97AE3" w14:textId="77777777" w:rsidTr="00BF0BC4">
      <w:tc>
        <w:tcPr>
          <w:tcW w:w="1908" w:type="dxa"/>
        </w:tcPr>
        <w:p w14:paraId="544FDF51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1F00FC6" wp14:editId="4199D88D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736F999" w14:textId="5844705B" w:rsidR="00DC4D2F" w:rsidRDefault="00BA7E06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3122DE3" w14:textId="45B0D017" w:rsidR="00DC4D2F" w:rsidRDefault="00BA7E06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G_Forklift</w:t>
          </w:r>
          <w:proofErr w:type="spellEnd"/>
        </w:p>
      </w:tc>
      <w:tc>
        <w:tcPr>
          <w:tcW w:w="360" w:type="dxa"/>
          <w:vAlign w:val="bottom"/>
        </w:tcPr>
        <w:p w14:paraId="5B7725F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1EC025F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8A573" w14:textId="77777777" w:rsidR="003914A7" w:rsidRDefault="003914A7" w:rsidP="00F25CD7">
      <w:pPr>
        <w:spacing w:after="0" w:line="240" w:lineRule="auto"/>
      </w:pPr>
      <w:r>
        <w:separator/>
      </w:r>
    </w:p>
  </w:footnote>
  <w:footnote w:type="continuationSeparator" w:id="0">
    <w:p w14:paraId="6B0B50B5" w14:textId="77777777" w:rsidR="003914A7" w:rsidRDefault="003914A7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06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0473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14A7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A7E06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7391"/>
  <w15:docId w15:val="{E672E9E5-0252-4C52-802C-822D018F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dos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10</TotalTime>
  <Pages>5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Abdelrhman Motawea</dc:creator>
  <cp:lastModifiedBy>Abd-Elrhman Omar Abd-Elhalem Abd-Elhafez Sallam 1806923</cp:lastModifiedBy>
  <cp:revision>2</cp:revision>
  <dcterms:created xsi:type="dcterms:W3CDTF">2023-01-30T12:07:00Z</dcterms:created>
  <dcterms:modified xsi:type="dcterms:W3CDTF">2023-01-31T16:05:00Z</dcterms:modified>
</cp:coreProperties>
</file>